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7AE4" w:rsidRDefault="00D72657" w:rsidP="00D72657">
      <w:pPr>
        <w:jc w:val="center"/>
        <w:rPr>
          <w:sz w:val="28"/>
          <w:szCs w:val="28"/>
        </w:rPr>
      </w:pPr>
      <w:r w:rsidRPr="00D72657">
        <w:rPr>
          <w:sz w:val="28"/>
          <w:szCs w:val="28"/>
        </w:rPr>
        <w:t>Matlab Program Content</w:t>
      </w:r>
    </w:p>
    <w:p w:rsidR="00D72657" w:rsidRDefault="00D72657" w:rsidP="00D72657">
      <w:pPr>
        <w:pStyle w:val="ListParagraph"/>
        <w:numPr>
          <w:ilvl w:val="0"/>
          <w:numId w:val="1"/>
        </w:numPr>
      </w:pPr>
      <w:r>
        <w:t xml:space="preserve"> File 1: First Step------------- FFT, IFFT, DOG and Gaussian Noise.</w:t>
      </w:r>
    </w:p>
    <w:p w:rsidR="00D72657" w:rsidRDefault="00D72657" w:rsidP="00D72657">
      <w:pPr>
        <w:pStyle w:val="ListParagraph"/>
        <w:numPr>
          <w:ilvl w:val="0"/>
          <w:numId w:val="1"/>
        </w:numPr>
      </w:pPr>
      <w:r>
        <w:t xml:space="preserve"> File 2: DOG ------------------Orientation of DOG Kernel.</w:t>
      </w:r>
    </w:p>
    <w:p w:rsidR="00D72657" w:rsidRPr="00D72657" w:rsidRDefault="00D72657" w:rsidP="00D72657">
      <w:pPr>
        <w:pStyle w:val="ListParagraph"/>
        <w:numPr>
          <w:ilvl w:val="0"/>
          <w:numId w:val="1"/>
        </w:numPr>
      </w:pPr>
      <w:r>
        <w:t xml:space="preserve"> File 3: HOG_SURF -</w:t>
      </w:r>
      <w:bookmarkStart w:id="0" w:name="_GoBack"/>
      <w:bookmarkEnd w:id="0"/>
      <w:r>
        <w:t>---------HOG, SURF, Intensity Histogram and Histogram Matching.</w:t>
      </w:r>
    </w:p>
    <w:sectPr w:rsidR="00D72657" w:rsidRPr="00D72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2657" w:rsidRDefault="00D72657" w:rsidP="00D72657">
      <w:pPr>
        <w:spacing w:after="0" w:line="240" w:lineRule="auto"/>
      </w:pPr>
      <w:r>
        <w:separator/>
      </w:r>
    </w:p>
  </w:endnote>
  <w:endnote w:type="continuationSeparator" w:id="0">
    <w:p w:rsidR="00D72657" w:rsidRDefault="00D72657" w:rsidP="00D726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2657" w:rsidRDefault="00D72657" w:rsidP="00D72657">
      <w:pPr>
        <w:spacing w:after="0" w:line="240" w:lineRule="auto"/>
      </w:pPr>
      <w:r>
        <w:separator/>
      </w:r>
    </w:p>
  </w:footnote>
  <w:footnote w:type="continuationSeparator" w:id="0">
    <w:p w:rsidR="00D72657" w:rsidRDefault="00D72657" w:rsidP="00D726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A746405"/>
    <w:multiLevelType w:val="hybridMultilevel"/>
    <w:tmpl w:val="D0F265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007"/>
    <w:rsid w:val="00185007"/>
    <w:rsid w:val="003C7AE4"/>
    <w:rsid w:val="003E14DF"/>
    <w:rsid w:val="004B6619"/>
    <w:rsid w:val="00711827"/>
    <w:rsid w:val="007D65A1"/>
    <w:rsid w:val="00D72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513D91E-881B-4817-BF7D-6FB9ED103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26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2657"/>
  </w:style>
  <w:style w:type="paragraph" w:styleId="Footer">
    <w:name w:val="footer"/>
    <w:basedOn w:val="Normal"/>
    <w:link w:val="FooterChar"/>
    <w:uiPriority w:val="99"/>
    <w:unhideWhenUsed/>
    <w:rsid w:val="00D726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2657"/>
  </w:style>
  <w:style w:type="paragraph" w:styleId="ListParagraph">
    <w:name w:val="List Paragraph"/>
    <w:basedOn w:val="Normal"/>
    <w:uiPriority w:val="34"/>
    <w:qFormat/>
    <w:rsid w:val="00D726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FB510760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>University of Sussex</Company>
  <LinksUpToDate>false</LinksUpToDate>
  <CharactersWithSpaces>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Shantanu Ray</dc:creator>
  <cp:keywords/>
  <dc:description/>
  <cp:lastModifiedBy>Shantanu Ray</cp:lastModifiedBy>
  <cp:revision>3</cp:revision>
  <dcterms:created xsi:type="dcterms:W3CDTF">2015-08-27T15:37:00Z</dcterms:created>
  <dcterms:modified xsi:type="dcterms:W3CDTF">2015-08-27T15:41:00Z</dcterms:modified>
</cp:coreProperties>
</file>